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3498C" w14:textId="77777777" w:rsidR="008D238F" w:rsidRDefault="008D238F" w:rsidP="008D238F"/>
    <w:p w14:paraId="4A8933A2" w14:textId="77777777" w:rsidR="008D238F" w:rsidRDefault="008D238F" w:rsidP="008D238F">
      <w:pPr>
        <w:spacing w:after="0"/>
        <w:jc w:val="center"/>
      </w:pPr>
      <w:r>
        <w:t>Учреждение образования</w:t>
      </w:r>
    </w:p>
    <w:p w14:paraId="0C8EBB66" w14:textId="77777777" w:rsidR="008D238F" w:rsidRDefault="008D238F" w:rsidP="008D238F">
      <w:pPr>
        <w:spacing w:after="4200"/>
        <w:jc w:val="center"/>
      </w:pPr>
      <w:r>
        <w:t>«БЕЛОРУССКИЙ ГОСУДАРСТВЕННЫЙ ТЕХНОЛОГИЧЕСКИЙ УНИВЕРСИТЕТ»</w:t>
      </w:r>
    </w:p>
    <w:p w14:paraId="5AB800F5" w14:textId="77777777" w:rsidR="008D238F" w:rsidRPr="0073266D" w:rsidRDefault="008D238F" w:rsidP="008D238F">
      <w:pPr>
        <w:spacing w:after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6009AD17" w14:textId="77777777" w:rsidR="008D238F" w:rsidRPr="0073266D" w:rsidRDefault="008D238F" w:rsidP="008D238F">
      <w:pPr>
        <w:spacing w:after="0"/>
        <w:jc w:val="center"/>
      </w:pPr>
    </w:p>
    <w:p w14:paraId="6E422F62" w14:textId="77777777" w:rsidR="008D238F" w:rsidRDefault="008D238F" w:rsidP="008D238F">
      <w:pPr>
        <w:spacing w:after="0"/>
        <w:jc w:val="center"/>
      </w:pPr>
    </w:p>
    <w:p w14:paraId="7C20AF3F" w14:textId="77777777" w:rsidR="008D238F" w:rsidRDefault="008D238F" w:rsidP="008D238F">
      <w:pPr>
        <w:spacing w:after="0"/>
        <w:jc w:val="center"/>
      </w:pPr>
    </w:p>
    <w:p w14:paraId="0CEFEC6A" w14:textId="77777777" w:rsidR="008D238F" w:rsidRDefault="008D238F" w:rsidP="008D238F">
      <w:pPr>
        <w:spacing w:after="0"/>
        <w:jc w:val="center"/>
      </w:pPr>
    </w:p>
    <w:p w14:paraId="6B4D60F8" w14:textId="77777777" w:rsidR="008D238F" w:rsidRDefault="008D238F" w:rsidP="008D238F">
      <w:pPr>
        <w:spacing w:after="0"/>
        <w:jc w:val="center"/>
      </w:pPr>
    </w:p>
    <w:p w14:paraId="128DE85B" w14:textId="77777777" w:rsidR="008D238F" w:rsidRDefault="008D238F" w:rsidP="008D238F">
      <w:pPr>
        <w:spacing w:after="0"/>
        <w:jc w:val="center"/>
      </w:pPr>
    </w:p>
    <w:p w14:paraId="6917B203" w14:textId="77777777" w:rsidR="008D238F" w:rsidRDefault="008D238F" w:rsidP="008D238F">
      <w:pPr>
        <w:spacing w:after="0"/>
        <w:jc w:val="center"/>
      </w:pPr>
    </w:p>
    <w:p w14:paraId="4D151DD1" w14:textId="77777777" w:rsidR="008D238F" w:rsidRDefault="008D238F" w:rsidP="008D238F">
      <w:pPr>
        <w:spacing w:after="0"/>
        <w:jc w:val="center"/>
      </w:pPr>
    </w:p>
    <w:p w14:paraId="3E25B703" w14:textId="77777777" w:rsidR="008D238F" w:rsidRDefault="008D238F" w:rsidP="008D238F">
      <w:pPr>
        <w:spacing w:after="0"/>
        <w:jc w:val="center"/>
      </w:pPr>
    </w:p>
    <w:p w14:paraId="47EAD0FF" w14:textId="77777777" w:rsidR="008D238F" w:rsidRDefault="008D238F" w:rsidP="008D238F">
      <w:pPr>
        <w:spacing w:after="0"/>
        <w:jc w:val="center"/>
      </w:pPr>
    </w:p>
    <w:p w14:paraId="1660977D" w14:textId="77777777" w:rsidR="008D238F" w:rsidRDefault="008D238F" w:rsidP="008D238F">
      <w:pPr>
        <w:spacing w:after="0"/>
        <w:jc w:val="center"/>
      </w:pPr>
    </w:p>
    <w:p w14:paraId="12A04984" w14:textId="77777777" w:rsidR="008D238F" w:rsidRDefault="008D238F" w:rsidP="008D238F">
      <w:pPr>
        <w:spacing w:after="0"/>
        <w:jc w:val="center"/>
      </w:pPr>
    </w:p>
    <w:p w14:paraId="2A30FBC9" w14:textId="77777777" w:rsidR="008D238F" w:rsidRDefault="008D238F" w:rsidP="008D238F">
      <w:pPr>
        <w:spacing w:after="0"/>
        <w:jc w:val="center"/>
      </w:pPr>
    </w:p>
    <w:p w14:paraId="343815A7" w14:textId="77777777" w:rsidR="008D238F" w:rsidRDefault="008D238F" w:rsidP="008D238F">
      <w:pPr>
        <w:spacing w:after="0"/>
        <w:jc w:val="center"/>
      </w:pPr>
    </w:p>
    <w:p w14:paraId="66A37405" w14:textId="77777777" w:rsidR="008D238F" w:rsidRDefault="008D238F" w:rsidP="008D238F">
      <w:pPr>
        <w:spacing w:after="0"/>
        <w:jc w:val="center"/>
      </w:pPr>
    </w:p>
    <w:p w14:paraId="27A6C12E" w14:textId="77777777" w:rsidR="008D238F" w:rsidRDefault="008D238F" w:rsidP="008D238F">
      <w:pPr>
        <w:spacing w:after="0"/>
        <w:jc w:val="center"/>
      </w:pPr>
    </w:p>
    <w:p w14:paraId="434DC1A0" w14:textId="77777777" w:rsidR="008D238F" w:rsidRDefault="008D238F" w:rsidP="008D238F">
      <w:pPr>
        <w:spacing w:after="0"/>
        <w:ind w:firstLine="5387"/>
      </w:pPr>
      <w:r>
        <w:t xml:space="preserve">                             Студент: Хаецкая Н.А. </w:t>
      </w:r>
    </w:p>
    <w:p w14:paraId="1909EEA5" w14:textId="77777777" w:rsidR="008D238F" w:rsidRDefault="008D238F" w:rsidP="008D238F">
      <w:pPr>
        <w:spacing w:after="0"/>
        <w:ind w:firstLine="5387"/>
      </w:pPr>
      <w:r>
        <w:t xml:space="preserve">                             ФИТ 1 курс 1 группа</w:t>
      </w:r>
    </w:p>
    <w:p w14:paraId="2D14E96A" w14:textId="77777777" w:rsidR="008D238F" w:rsidRDefault="008D238F" w:rsidP="008D238F">
      <w:pPr>
        <w:spacing w:after="2280"/>
        <w:ind w:firstLine="5387"/>
      </w:pPr>
      <w:r>
        <w:t xml:space="preserve">                             Преподаватель: Лыкова Ю.Д.</w:t>
      </w:r>
    </w:p>
    <w:p w14:paraId="164B4733" w14:textId="77777777" w:rsidR="008D238F" w:rsidRPr="00B63C2F" w:rsidRDefault="008D238F" w:rsidP="008D238F">
      <w:pPr>
        <w:spacing w:after="0"/>
        <w:jc w:val="center"/>
      </w:pPr>
      <w:r>
        <w:t>Минск 2025</w:t>
      </w:r>
    </w:p>
    <w:p w14:paraId="60F73223" w14:textId="77777777" w:rsidR="008D238F" w:rsidRDefault="008D238F" w:rsidP="008D238F">
      <w:r>
        <w:br w:type="page"/>
      </w:r>
    </w:p>
    <w:p w14:paraId="212D15B3" w14:textId="3988CF26" w:rsidR="000A317D" w:rsidRDefault="000A317D" w:rsidP="00F12823">
      <w:pPr>
        <w:ind w:firstLine="720"/>
      </w:pPr>
      <w:r w:rsidRPr="000A317D">
        <w:lastRenderedPageBreak/>
        <w:drawing>
          <wp:inline distT="0" distB="0" distL="0" distR="0" wp14:anchorId="507FB8E0" wp14:editId="5F128EFE">
            <wp:extent cx="6645910" cy="41535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EA77" w14:textId="45A8C3C3" w:rsidR="000A317D" w:rsidRDefault="000A317D" w:rsidP="00F12823">
      <w:pPr>
        <w:ind w:firstLine="720"/>
      </w:pPr>
      <w:r>
        <w:rPr>
          <w:noProof/>
        </w:rPr>
        <w:drawing>
          <wp:inline distT="0" distB="0" distL="0" distR="0" wp14:anchorId="766AE2A2" wp14:editId="3F55E303">
            <wp:extent cx="6645910" cy="41535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E28C" w14:textId="66047FF6" w:rsidR="00F12823" w:rsidRDefault="00F12823" w:rsidP="00F12823">
      <w:pPr>
        <w:ind w:firstLine="720"/>
      </w:pPr>
      <w:r>
        <w:t xml:space="preserve">Ответы на вопросы: </w:t>
      </w:r>
    </w:p>
    <w:p w14:paraId="035B97DD" w14:textId="6F29E5E5" w:rsidR="00F12823" w:rsidRDefault="00F12823" w:rsidP="00F12823">
      <w:pPr>
        <w:pStyle w:val="a3"/>
        <w:numPr>
          <w:ilvl w:val="0"/>
          <w:numId w:val="4"/>
        </w:numPr>
      </w:pPr>
      <w:r>
        <w:t>Назначение отладчика VC++</w:t>
      </w:r>
    </w:p>
    <w:p w14:paraId="4482F626" w14:textId="654B10B1" w:rsidR="00F12823" w:rsidRDefault="00F12823" w:rsidP="00F12823">
      <w:pPr>
        <w:ind w:left="720"/>
      </w:pPr>
      <w:r>
        <w:t>Отладка работы программы</w:t>
      </w:r>
    </w:p>
    <w:p w14:paraId="6BDDB66D" w14:textId="7948D2E6" w:rsidR="00F12823" w:rsidRDefault="00F12823" w:rsidP="00F12823">
      <w:pPr>
        <w:pStyle w:val="a3"/>
        <w:numPr>
          <w:ilvl w:val="0"/>
          <w:numId w:val="4"/>
        </w:numPr>
      </w:pPr>
      <w:r>
        <w:t>Основные возможности отладчика VC++</w:t>
      </w:r>
    </w:p>
    <w:p w14:paraId="353A59A3" w14:textId="46418DA0" w:rsidR="00F12823" w:rsidRDefault="00F12823" w:rsidP="00F12823">
      <w:pPr>
        <w:pStyle w:val="a3"/>
        <w:ind w:left="1080" w:firstLine="0"/>
      </w:pPr>
      <w:r w:rsidRPr="003E1BC7">
        <w:t>точки останова, пошаговое выполнение кода, присоединение к процессам и просмотр состояния программы</w:t>
      </w:r>
    </w:p>
    <w:p w14:paraId="33AC55D4" w14:textId="23AB3A1B" w:rsidR="00F12823" w:rsidRDefault="00F12823" w:rsidP="00F12823">
      <w:pPr>
        <w:pStyle w:val="a3"/>
        <w:numPr>
          <w:ilvl w:val="0"/>
          <w:numId w:val="4"/>
        </w:numPr>
      </w:pPr>
      <w:r>
        <w:t>Что такое точка останова?</w:t>
      </w:r>
    </w:p>
    <w:p w14:paraId="2AA8AABF" w14:textId="32FE5893" w:rsidR="00F12823" w:rsidRDefault="00F12823" w:rsidP="00F12823">
      <w:pPr>
        <w:pStyle w:val="a3"/>
        <w:ind w:left="1080" w:firstLine="0"/>
      </w:pPr>
      <w:r>
        <w:t xml:space="preserve">Метка, которая </w:t>
      </w:r>
      <w:r w:rsidRPr="003E1BC7">
        <w:t>приостанавлива</w:t>
      </w:r>
      <w:r>
        <w:t>е</w:t>
      </w:r>
      <w:r w:rsidRPr="003E1BC7">
        <w:t>т выполнение программы в нужных местах для анализа</w:t>
      </w:r>
    </w:p>
    <w:p w14:paraId="756584F2" w14:textId="51443D5C" w:rsidR="00F12823" w:rsidRDefault="00F12823" w:rsidP="00F12823">
      <w:pPr>
        <w:pStyle w:val="a3"/>
        <w:numPr>
          <w:ilvl w:val="0"/>
          <w:numId w:val="4"/>
        </w:numPr>
      </w:pPr>
      <w:r>
        <w:t>Способы установки точек останова.</w:t>
      </w:r>
    </w:p>
    <w:p w14:paraId="371C3C5B" w14:textId="40D479C4" w:rsidR="00F12823" w:rsidRDefault="00F12823" w:rsidP="00F12823">
      <w:pPr>
        <w:pStyle w:val="a3"/>
        <w:ind w:left="1080" w:firstLine="0"/>
      </w:pPr>
      <w:r>
        <w:t>Слева от кода</w:t>
      </w:r>
      <w:proofErr w:type="gramStart"/>
      <w:r>
        <w:t xml:space="preserve">, </w:t>
      </w:r>
      <w:r w:rsidRPr="003E1BC7">
        <w:t>,</w:t>
      </w:r>
      <w:proofErr w:type="gramEnd"/>
      <w:r w:rsidRPr="003E1BC7">
        <w:t xml:space="preserve"> </w:t>
      </w:r>
      <w:r>
        <w:rPr>
          <w:lang w:val="en-US"/>
        </w:rPr>
        <w:t>Ctrl</w:t>
      </w:r>
      <w:r w:rsidRPr="003E1BC7">
        <w:t xml:space="preserve"> + </w:t>
      </w:r>
      <w:r>
        <w:rPr>
          <w:lang w:val="en-US"/>
        </w:rPr>
        <w:t>K</w:t>
      </w:r>
      <w:r w:rsidRPr="003E1BC7">
        <w:t xml:space="preserve">, </w:t>
      </w:r>
      <w:r>
        <w:rPr>
          <w:lang w:val="en-US"/>
        </w:rPr>
        <w:t>B</w:t>
      </w:r>
    </w:p>
    <w:p w14:paraId="52AA3D6F" w14:textId="59F4CA11" w:rsidR="00F12823" w:rsidRDefault="00F12823" w:rsidP="00F12823">
      <w:pPr>
        <w:pStyle w:val="a3"/>
        <w:numPr>
          <w:ilvl w:val="0"/>
          <w:numId w:val="4"/>
        </w:numPr>
      </w:pPr>
      <w:r>
        <w:t>Какие способы запуска отладчика вы знаете?</w:t>
      </w:r>
    </w:p>
    <w:p w14:paraId="2703DAFC" w14:textId="75AD07D0" w:rsidR="00F12823" w:rsidRDefault="00F12823" w:rsidP="00F12823">
      <w:pPr>
        <w:pStyle w:val="a3"/>
        <w:ind w:left="1080" w:firstLine="0"/>
      </w:pPr>
      <w:r>
        <w:rPr>
          <w:lang w:val="en-US"/>
        </w:rPr>
        <w:t>F5</w:t>
      </w:r>
      <w:r>
        <w:t xml:space="preserve">, меню Отладки </w:t>
      </w:r>
    </w:p>
    <w:p w14:paraId="6803BF89" w14:textId="4CA1A1DD" w:rsidR="00F12823" w:rsidRDefault="00F12823" w:rsidP="00F12823">
      <w:pPr>
        <w:pStyle w:val="a3"/>
        <w:numPr>
          <w:ilvl w:val="0"/>
          <w:numId w:val="4"/>
        </w:numPr>
      </w:pPr>
      <w:r>
        <w:t>Назовите основные возможности управления режимами отладки.</w:t>
      </w:r>
    </w:p>
    <w:p w14:paraId="683822F3" w14:textId="0E59CFA9" w:rsidR="00F12823" w:rsidRDefault="00F12823" w:rsidP="00F12823">
      <w:pPr>
        <w:pStyle w:val="a3"/>
        <w:ind w:left="1080" w:firstLine="0"/>
      </w:pPr>
      <w:r w:rsidRPr="003E1BC7">
        <w:t>прерывание выполнения программы, пошаговое выполнение, продолжение и сброс</w:t>
      </w:r>
    </w:p>
    <w:p w14:paraId="72D7E067" w14:textId="0306534C" w:rsidR="00F12823" w:rsidRDefault="00F12823" w:rsidP="00F12823">
      <w:pPr>
        <w:pStyle w:val="a3"/>
        <w:numPr>
          <w:ilvl w:val="0"/>
          <w:numId w:val="4"/>
        </w:numPr>
      </w:pPr>
      <w:r>
        <w:t>Какие способы для отображения значений переменных вы знаете?</w:t>
      </w:r>
    </w:p>
    <w:p w14:paraId="4E4332F2" w14:textId="2744C0FD" w:rsidR="00F12823" w:rsidRDefault="00F12823" w:rsidP="00F12823">
      <w:pPr>
        <w:pStyle w:val="a3"/>
        <w:ind w:left="1080" w:firstLine="0"/>
      </w:pPr>
      <w:r>
        <w:t>Вывод в консоль, окна наблюдения в отладчике</w:t>
      </w:r>
    </w:p>
    <w:p w14:paraId="5EC8D65D" w14:textId="4BC5EC9B" w:rsidR="00F12823" w:rsidRDefault="00F12823" w:rsidP="00F12823">
      <w:pPr>
        <w:pStyle w:val="a3"/>
        <w:numPr>
          <w:ilvl w:val="0"/>
          <w:numId w:val="4"/>
        </w:numPr>
      </w:pPr>
      <w:r>
        <w:t xml:space="preserve">Назначение отладочных окон </w:t>
      </w:r>
      <w:proofErr w:type="spellStart"/>
      <w:r>
        <w:t>Debuggerа</w:t>
      </w:r>
      <w:proofErr w:type="spellEnd"/>
      <w:r>
        <w:t>.</w:t>
      </w:r>
    </w:p>
    <w:p w14:paraId="08735664" w14:textId="344A079B" w:rsidR="00F12823" w:rsidRDefault="00F12823" w:rsidP="00F12823">
      <w:pPr>
        <w:pStyle w:val="a3"/>
        <w:ind w:left="1080" w:firstLine="0"/>
      </w:pPr>
      <w:r>
        <w:t xml:space="preserve">Они используются </w:t>
      </w:r>
      <w:r w:rsidRPr="003E1BC7">
        <w:t xml:space="preserve">для пошагового выполнения кода программы в момент её работы, </w:t>
      </w:r>
      <w:r>
        <w:t xml:space="preserve">для </w:t>
      </w:r>
      <w:r w:rsidRPr="003E1BC7">
        <w:t>нахо</w:t>
      </w:r>
      <w:r>
        <w:t>ждения</w:t>
      </w:r>
      <w:r w:rsidRPr="003E1BC7">
        <w:t xml:space="preserve"> и исправл</w:t>
      </w:r>
      <w:r>
        <w:t xml:space="preserve">ения </w:t>
      </w:r>
      <w:r w:rsidRPr="003E1BC7">
        <w:t>ошиб</w:t>
      </w:r>
      <w:r>
        <w:t>ок</w:t>
      </w:r>
    </w:p>
    <w:p w14:paraId="59D48CDE" w14:textId="779146B7" w:rsidR="00F12823" w:rsidRDefault="00F12823" w:rsidP="00E60F93">
      <w:pPr>
        <w:pStyle w:val="a3"/>
        <w:numPr>
          <w:ilvl w:val="0"/>
          <w:numId w:val="4"/>
        </w:numPr>
      </w:pPr>
      <w:r>
        <w:t>Для каких целей используется окно памяти?</w:t>
      </w:r>
    </w:p>
    <w:p w14:paraId="78E4AB6C" w14:textId="0A7CC815" w:rsidR="00E60F93" w:rsidRDefault="00E60F93" w:rsidP="00E60F93">
      <w:pPr>
        <w:ind w:left="720"/>
      </w:pPr>
      <w:r>
        <w:t xml:space="preserve">Окно </w:t>
      </w:r>
      <w:r>
        <w:rPr>
          <w:rStyle w:val="a4"/>
        </w:rPr>
        <w:t>«Память»</w:t>
      </w:r>
      <w:r>
        <w:t xml:space="preserve"> в отладчике используется для того, чтобы напрямую просматривать и анализировать содержимое оперативной памяти программы во время её выполнения.</w:t>
      </w:r>
    </w:p>
    <w:p w14:paraId="4A2D0DBE" w14:textId="035CF059" w:rsidR="00F12823" w:rsidRDefault="00F12823" w:rsidP="00F12823">
      <w:pPr>
        <w:ind w:firstLine="720"/>
      </w:pPr>
      <w:r>
        <w:t>10.Для каких целей используется окно регистров?</w:t>
      </w:r>
    </w:p>
    <w:p w14:paraId="1F7D2D5F" w14:textId="20426157" w:rsidR="00F12823" w:rsidRDefault="00F12823" w:rsidP="00F12823">
      <w:pPr>
        <w:ind w:firstLine="720"/>
      </w:pPr>
      <w:r>
        <w:t>Отображение регистров</w:t>
      </w:r>
    </w:p>
    <w:p w14:paraId="3D751DD9" w14:textId="74E72270" w:rsidR="00F12823" w:rsidRDefault="00F12823" w:rsidP="00F12823">
      <w:pPr>
        <w:ind w:firstLine="720"/>
      </w:pPr>
      <w:r>
        <w:t>11.Для каких целей используется окно дизассемблированного кода?</w:t>
      </w:r>
    </w:p>
    <w:p w14:paraId="62211B3F" w14:textId="2B1F23C5" w:rsidR="00F12823" w:rsidRDefault="00F12823" w:rsidP="00F12823">
      <w:pPr>
        <w:ind w:firstLine="720"/>
      </w:pPr>
      <w:r>
        <w:t>Для работы с кодом без исходного кода</w:t>
      </w:r>
    </w:p>
    <w:p w14:paraId="3CB6BEDA" w14:textId="20220768" w:rsidR="00F12823" w:rsidRDefault="00F12823" w:rsidP="00F12823">
      <w:pPr>
        <w:ind w:firstLine="720"/>
      </w:pPr>
      <w:r>
        <w:t>12.Что отражается в окне дизассемблированного кода?</w:t>
      </w:r>
    </w:p>
    <w:p w14:paraId="5482E0FE" w14:textId="3BFE63AA" w:rsidR="00F12823" w:rsidRDefault="00F12823" w:rsidP="00F12823">
      <w:pPr>
        <w:ind w:firstLine="720"/>
      </w:pPr>
      <w:proofErr w:type="gramStart"/>
      <w:r>
        <w:t>Машинный код</w:t>
      </w:r>
      <w:proofErr w:type="gramEnd"/>
      <w:r>
        <w:t xml:space="preserve"> преобразованный в читаемый язык ассемблера</w:t>
      </w:r>
    </w:p>
    <w:p w14:paraId="064B54EA" w14:textId="77777777" w:rsidR="00F44155" w:rsidRDefault="00F44155"/>
    <w:sectPr w:rsidR="00F44155" w:rsidSect="000B1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00F2"/>
    <w:multiLevelType w:val="hybridMultilevel"/>
    <w:tmpl w:val="67E2E632"/>
    <w:lvl w:ilvl="0" w:tplc="D13EB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5651096"/>
    <w:multiLevelType w:val="hybridMultilevel"/>
    <w:tmpl w:val="FBD24F82"/>
    <w:lvl w:ilvl="0" w:tplc="3BD6D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F95149"/>
    <w:multiLevelType w:val="hybridMultilevel"/>
    <w:tmpl w:val="B86811D0"/>
    <w:lvl w:ilvl="0" w:tplc="AF3AD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9F6DA0"/>
    <w:multiLevelType w:val="hybridMultilevel"/>
    <w:tmpl w:val="B86811D0"/>
    <w:lvl w:ilvl="0" w:tplc="AF3AD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attachedTemplate r:id="rId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23"/>
    <w:rsid w:val="000A317D"/>
    <w:rsid w:val="008D238F"/>
    <w:rsid w:val="00E566AC"/>
    <w:rsid w:val="00E60A37"/>
    <w:rsid w:val="00E60F93"/>
    <w:rsid w:val="00F12823"/>
    <w:rsid w:val="00F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FB94"/>
  <w15:chartTrackingRefBased/>
  <w15:docId w15:val="{CE7FA656-A1D7-4256-BB72-8F4EDF6D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3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38F"/>
    <w:pPr>
      <w:spacing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E60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&#1053;&#1072;&#1089;&#1090;&#1088;&#1072;&#1080;&#1074;&#1072;&#1077;&#1084;&#1099;&#1077;%20&#1096;&#1072;&#1073;&#1083;&#1086;&#1085;&#1099;%20Office\&#1086;&#1090;&#1095;&#1105;&#1090;%20&#1042;&#1056;&#1055;&#1054;%20&#1096;&#1072;&#1073;&#1083;&#1086;&#108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отчёт ВРПО шаблон.dotx</Template>
  <TotalTime>197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Надя Хаецкая</cp:lastModifiedBy>
  <cp:revision>5</cp:revision>
  <dcterms:created xsi:type="dcterms:W3CDTF">2025-12-12T19:08:00Z</dcterms:created>
  <dcterms:modified xsi:type="dcterms:W3CDTF">2025-12-13T11:16:00Z</dcterms:modified>
</cp:coreProperties>
</file>